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0F4506" w:rsidRPr="00CF1A49" w14:paraId="4757FE73" w14:textId="77777777" w:rsidTr="008C74D4">
        <w:trPr>
          <w:trHeight w:hRule="exact" w:val="1620"/>
        </w:trPr>
        <w:tc>
          <w:tcPr>
            <w:tcW w:w="9360" w:type="dxa"/>
            <w:tcMar>
              <w:top w:w="0" w:type="dxa"/>
              <w:bottom w:w="0" w:type="dxa"/>
            </w:tcMar>
          </w:tcPr>
          <w:p w14:paraId="51312299" w14:textId="77777777" w:rsidR="000F4506" w:rsidRPr="00CF1A49" w:rsidRDefault="000F4506" w:rsidP="008C74D4">
            <w:pPr>
              <w:pStyle w:val="Title"/>
            </w:pPr>
            <w:r>
              <w:t>baxter</w:t>
            </w:r>
            <w:r w:rsidRPr="00CF1A49">
              <w:t xml:space="preserve"> </w:t>
            </w:r>
            <w:r>
              <w:rPr>
                <w:rStyle w:val="IntenseEmphasis"/>
              </w:rPr>
              <w:t>harris</w:t>
            </w:r>
          </w:p>
          <w:p w14:paraId="650938DF" w14:textId="77777777" w:rsidR="000F4506" w:rsidRPr="00CF1A49" w:rsidRDefault="000F4506" w:rsidP="008C74D4">
            <w:pPr>
              <w:pStyle w:val="ContactInfo"/>
              <w:contextualSpacing w:val="0"/>
            </w:pPr>
            <w:r>
              <w:t>627 Gardenia Dr, Midvale, UT 84047</w:t>
            </w:r>
            <w:r w:rsidRPr="00CF1A49">
              <w:t xml:space="preserve"> </w:t>
            </w:r>
            <w:sdt>
              <w:sdtPr>
                <w:alias w:val="Divider dot:"/>
                <w:tag w:val="Divider dot:"/>
                <w:id w:val="-1459182552"/>
                <w:placeholder>
                  <w:docPart w:val="50A22A4FC24AAE47985417EE27E46301"/>
                </w:placeholder>
                <w:temporary/>
                <w:showingPlcHdr/>
                <w15:appearance w15:val="hidden"/>
              </w:sdtPr>
              <w:sdtEndPr/>
              <w:sdtContent>
                <w:r w:rsidRPr="00CF1A49">
                  <w:t>·</w:t>
                </w:r>
              </w:sdtContent>
            </w:sdt>
            <w:r w:rsidRPr="00CF1A49">
              <w:t xml:space="preserve"> </w:t>
            </w:r>
            <w:r>
              <w:t>(801) 541-4578</w:t>
            </w:r>
          </w:p>
          <w:p w14:paraId="2DD7B56E" w14:textId="77777777" w:rsidR="000F4506" w:rsidRPr="00CF1A49" w:rsidRDefault="000F4506" w:rsidP="008C74D4">
            <w:pPr>
              <w:pStyle w:val="ContactInfoEmphasis"/>
              <w:contextualSpacing w:val="0"/>
            </w:pPr>
            <w:r>
              <w:t>baxterjharris@gmail.com</w:t>
            </w:r>
            <w:r w:rsidRPr="00CF1A49">
              <w:t xml:space="preserve"> </w:t>
            </w:r>
            <w:sdt>
              <w:sdtPr>
                <w:alias w:val="Divider dot:"/>
                <w:tag w:val="Divider dot:"/>
                <w:id w:val="2000459528"/>
                <w:placeholder>
                  <w:docPart w:val="024A7323E6D93346A405962A5827ACA9"/>
                </w:placeholder>
                <w:temporary/>
                <w:showingPlcHdr/>
                <w15:appearance w15:val="hidden"/>
              </w:sdtPr>
              <w:sdtEndPr/>
              <w:sdtContent>
                <w:r w:rsidRPr="00CF1A49">
                  <w:t>·</w:t>
                </w:r>
              </w:sdtContent>
            </w:sdt>
            <w:r w:rsidRPr="00CF1A49">
              <w:t xml:space="preserve"> </w:t>
            </w:r>
            <w:r>
              <w:t>linkedin.com/in/baxter-harris-62281a11a</w:t>
            </w:r>
          </w:p>
        </w:tc>
      </w:tr>
      <w:tr w:rsidR="000F4506" w:rsidRPr="00CF1A49" w14:paraId="67625E5D" w14:textId="77777777" w:rsidTr="008C74D4">
        <w:tc>
          <w:tcPr>
            <w:tcW w:w="9360" w:type="dxa"/>
            <w:tcMar>
              <w:top w:w="432" w:type="dxa"/>
            </w:tcMar>
          </w:tcPr>
          <w:p w14:paraId="15C9522E" w14:textId="77777777" w:rsidR="000F4506" w:rsidRPr="00CF1A49" w:rsidRDefault="000F4506" w:rsidP="008C74D4">
            <w:pPr>
              <w:contextualSpacing w:val="0"/>
            </w:pPr>
            <w:r>
              <w:t>Refine and expand a fluid repertoire of interpersonal skills and achievements in business and customer relations. Grow my talent as a writer and have a positive and courageous influence on my readers.</w:t>
            </w:r>
          </w:p>
        </w:tc>
      </w:tr>
    </w:tbl>
    <w:p w14:paraId="43CB03B4" w14:textId="77777777" w:rsidR="000F4506" w:rsidRPr="00CF1A49" w:rsidRDefault="00C26560" w:rsidP="000F4506">
      <w:pPr>
        <w:pStyle w:val="Heading1"/>
      </w:pPr>
      <w:sdt>
        <w:sdtPr>
          <w:alias w:val="Experience:"/>
          <w:tag w:val="Experience:"/>
          <w:id w:val="-1983300934"/>
          <w:placeholder>
            <w:docPart w:val="499BAF66D96A3343BBE1039387C46780"/>
          </w:placeholder>
          <w:temporary/>
          <w:showingPlcHdr/>
          <w15:appearance w15:val="hidden"/>
        </w:sdtPr>
        <w:sdtEndPr/>
        <w:sdtContent>
          <w:r w:rsidR="000F4506"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10723"/>
      </w:tblGrid>
      <w:tr w:rsidR="000F4506" w:rsidRPr="00CF1A49" w14:paraId="53CCC736" w14:textId="77777777" w:rsidTr="008C74D4">
        <w:tc>
          <w:tcPr>
            <w:tcW w:w="9290" w:type="dxa"/>
          </w:tcPr>
          <w:p w14:paraId="5E59FC23" w14:textId="77777777" w:rsidR="000F4506" w:rsidRPr="00CF1A49" w:rsidRDefault="000F4506" w:rsidP="008C74D4">
            <w:pPr>
              <w:pStyle w:val="Heading3"/>
              <w:contextualSpacing w:val="0"/>
              <w:outlineLvl w:val="2"/>
            </w:pPr>
            <w:r>
              <w:t>2018</w:t>
            </w:r>
            <w:r w:rsidRPr="00CF1A49">
              <w:t xml:space="preserve"> – </w:t>
            </w:r>
            <w:r>
              <w:t>present</w:t>
            </w:r>
          </w:p>
          <w:p w14:paraId="3D2AAC32" w14:textId="77777777" w:rsidR="000F4506" w:rsidRPr="00CF1A49" w:rsidRDefault="000F4506" w:rsidP="008C74D4">
            <w:pPr>
              <w:pStyle w:val="Heading2"/>
              <w:contextualSpacing w:val="0"/>
              <w:outlineLvl w:val="1"/>
            </w:pPr>
            <w:r>
              <w:t>merchandise service associate</w:t>
            </w:r>
            <w:r w:rsidRPr="00CF1A49">
              <w:t xml:space="preserve">, </w:t>
            </w:r>
            <w:r>
              <w:rPr>
                <w:rStyle w:val="SubtleReference"/>
              </w:rPr>
              <w:t>lowe’s</w:t>
            </w:r>
          </w:p>
          <w:p w14:paraId="291CE011" w14:textId="77777777" w:rsidR="000F4506" w:rsidRPr="00CF1A49" w:rsidRDefault="000F4506" w:rsidP="008C74D4">
            <w:pPr>
              <w:contextualSpacing w:val="0"/>
            </w:pPr>
            <w:r>
              <w:t>Develop and maintain healthy relationships with vendors, corporate sponsors and local store management. In my merchandising role, cultivate and mature these relationships to help increase sales and customer contentment.</w:t>
            </w:r>
          </w:p>
        </w:tc>
      </w:tr>
      <w:tr w:rsidR="000F4506" w:rsidRPr="00CF1A49" w14:paraId="62BCCF1A" w14:textId="77777777" w:rsidTr="008C74D4">
        <w:tc>
          <w:tcPr>
            <w:tcW w:w="9290" w:type="dxa"/>
            <w:tcMar>
              <w:top w:w="216" w:type="dxa"/>
            </w:tcMar>
          </w:tcPr>
          <w:p w14:paraId="7203570E" w14:textId="77777777" w:rsidR="000F4506" w:rsidRPr="00CF1A49" w:rsidRDefault="000F4506" w:rsidP="008C74D4">
            <w:pPr>
              <w:pStyle w:val="Heading3"/>
              <w:contextualSpacing w:val="0"/>
              <w:outlineLvl w:val="2"/>
            </w:pPr>
            <w:r>
              <w:t>june 2014</w:t>
            </w:r>
            <w:r w:rsidRPr="00CF1A49">
              <w:t xml:space="preserve"> – </w:t>
            </w:r>
            <w:r>
              <w:t>december 2018</w:t>
            </w:r>
          </w:p>
          <w:p w14:paraId="052F9845" w14:textId="77777777" w:rsidR="000F4506" w:rsidRPr="00CF1A49" w:rsidRDefault="000F4506" w:rsidP="008C74D4">
            <w:pPr>
              <w:pStyle w:val="Heading2"/>
              <w:contextualSpacing w:val="0"/>
              <w:outlineLvl w:val="1"/>
            </w:pPr>
            <w:r>
              <w:t>technician</w:t>
            </w:r>
            <w:r w:rsidRPr="00CF1A49">
              <w:t xml:space="preserve">, </w:t>
            </w:r>
            <w:r>
              <w:rPr>
                <w:rStyle w:val="SubtleReference"/>
              </w:rPr>
              <w:t>corporation of presiding bishopric</w:t>
            </w:r>
          </w:p>
          <w:p w14:paraId="0DF13D00" w14:textId="77777777" w:rsidR="000F4506" w:rsidRDefault="000F4506" w:rsidP="008C74D4">
            <w:r>
              <w:t xml:space="preserve">Responsible for using and cleaning of personal protective equipment. In charge of keeping a high level of cleanliness and organization of the corporate business. Ensuring that standards of care met industry regulatory requirements. Provide and maintain a safe and healthy working environment. </w:t>
            </w:r>
          </w:p>
          <w:p w14:paraId="7ABDE9BC" w14:textId="77777777" w:rsidR="000F4506" w:rsidRDefault="000F4506" w:rsidP="008C74D4">
            <w:pPr>
              <w:pStyle w:val="Heading3"/>
              <w:outlineLvl w:val="2"/>
            </w:pPr>
          </w:p>
        </w:tc>
      </w:tr>
    </w:tbl>
    <w:sdt>
      <w:sdtPr>
        <w:alias w:val="Education:"/>
        <w:tag w:val="Education:"/>
        <w:id w:val="-1908763273"/>
        <w:placeholder>
          <w:docPart w:val="82F4D4167746ED4AAEF5DDF458EFC891"/>
        </w:placeholder>
        <w:temporary/>
        <w:showingPlcHdr/>
        <w15:appearance w15:val="hidden"/>
      </w:sdtPr>
      <w:sdtEndPr/>
      <w:sdtContent>
        <w:p w14:paraId="0061F164" w14:textId="77777777" w:rsidR="000F4506" w:rsidRPr="00CF1A49" w:rsidRDefault="000F4506" w:rsidP="000F4506">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723"/>
      </w:tblGrid>
      <w:tr w:rsidR="000F4506" w:rsidRPr="00CF1A49" w14:paraId="51044A09" w14:textId="77777777" w:rsidTr="008C74D4">
        <w:tc>
          <w:tcPr>
            <w:tcW w:w="9355" w:type="dxa"/>
          </w:tcPr>
          <w:p w14:paraId="48762DBE" w14:textId="77777777" w:rsidR="000F4506" w:rsidRPr="00CF1A49" w:rsidRDefault="000F4506" w:rsidP="008C74D4">
            <w:pPr>
              <w:pStyle w:val="Heading3"/>
              <w:contextualSpacing w:val="0"/>
              <w:outlineLvl w:val="2"/>
            </w:pPr>
            <w:r>
              <w:t>june</w:t>
            </w:r>
            <w:r w:rsidRPr="00CF1A49">
              <w:t xml:space="preserve"> </w:t>
            </w:r>
            <w:r>
              <w:t>2021</w:t>
            </w:r>
          </w:p>
          <w:p w14:paraId="78C5B680" w14:textId="77777777" w:rsidR="000F4506" w:rsidRPr="00CF1A49" w:rsidRDefault="000F4506" w:rsidP="008C74D4">
            <w:pPr>
              <w:pStyle w:val="Heading2"/>
              <w:contextualSpacing w:val="0"/>
              <w:outlineLvl w:val="1"/>
            </w:pPr>
            <w:r>
              <w:t>bachelor’s degree</w:t>
            </w:r>
            <w:r w:rsidRPr="00CF1A49">
              <w:t xml:space="preserve">, </w:t>
            </w:r>
            <w:r>
              <w:rPr>
                <w:rStyle w:val="SubtleReference"/>
              </w:rPr>
              <w:t>full sail university</w:t>
            </w:r>
          </w:p>
          <w:p w14:paraId="53F74AFA" w14:textId="77777777" w:rsidR="000F4506" w:rsidRPr="00CF1A49" w:rsidRDefault="000F4506" w:rsidP="008C74D4">
            <w:pPr>
              <w:contextualSpacing w:val="0"/>
            </w:pPr>
            <w:r>
              <w:t>Written and directed several student films projects.</w:t>
            </w:r>
          </w:p>
        </w:tc>
      </w:tr>
      <w:tr w:rsidR="000F4506" w:rsidRPr="00CF1A49" w14:paraId="0ACA24CD" w14:textId="77777777" w:rsidTr="008C74D4">
        <w:tc>
          <w:tcPr>
            <w:tcW w:w="9355" w:type="dxa"/>
            <w:tcMar>
              <w:top w:w="216" w:type="dxa"/>
            </w:tcMar>
          </w:tcPr>
          <w:p w14:paraId="2C9926B8" w14:textId="77777777" w:rsidR="000F4506" w:rsidRPr="00CF1A49" w:rsidRDefault="000F4506" w:rsidP="008C74D4">
            <w:pPr>
              <w:pStyle w:val="Heading3"/>
              <w:contextualSpacing w:val="0"/>
              <w:outlineLvl w:val="2"/>
            </w:pPr>
            <w:r>
              <w:t>june</w:t>
            </w:r>
            <w:r w:rsidRPr="00CF1A49">
              <w:t xml:space="preserve"> </w:t>
            </w:r>
            <w:r>
              <w:t>2010</w:t>
            </w:r>
          </w:p>
          <w:p w14:paraId="0A6F2675" w14:textId="77777777" w:rsidR="000F4506" w:rsidRPr="00CF1A49" w:rsidRDefault="000F4506" w:rsidP="008C74D4">
            <w:pPr>
              <w:pStyle w:val="Heading2"/>
              <w:contextualSpacing w:val="0"/>
              <w:outlineLvl w:val="1"/>
            </w:pPr>
            <w:r>
              <w:t>high school diploma</w:t>
            </w:r>
            <w:r w:rsidRPr="00CF1A49">
              <w:t xml:space="preserve">, </w:t>
            </w:r>
            <w:r>
              <w:rPr>
                <w:rStyle w:val="SubtleReference"/>
              </w:rPr>
              <w:t>copper hills high school</w:t>
            </w:r>
          </w:p>
          <w:p w14:paraId="65230029" w14:textId="77777777" w:rsidR="000F4506" w:rsidRDefault="000F4506" w:rsidP="008C74D4">
            <w:r>
              <w:t>Published in a nationally renowned creative writing anthology called “CHASMS”.</w:t>
            </w:r>
          </w:p>
        </w:tc>
      </w:tr>
    </w:tbl>
    <w:sdt>
      <w:sdtPr>
        <w:alias w:val="Skills:"/>
        <w:tag w:val="Skills:"/>
        <w:id w:val="-1392877668"/>
        <w:placeholder>
          <w:docPart w:val="C91F622E56968949B2A2EA2F882AB18D"/>
        </w:placeholder>
        <w:temporary/>
        <w:showingPlcHdr/>
        <w15:appearance w15:val="hidden"/>
      </w:sdtPr>
      <w:sdtEndPr/>
      <w:sdtContent>
        <w:p w14:paraId="07F28246" w14:textId="77777777" w:rsidR="000F4506" w:rsidRPr="00CF1A49" w:rsidRDefault="000F4506" w:rsidP="000F4506">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0F4506" w:rsidRPr="006E1507" w14:paraId="51B699F4" w14:textId="77777777" w:rsidTr="008C74D4">
        <w:tc>
          <w:tcPr>
            <w:tcW w:w="4675" w:type="dxa"/>
          </w:tcPr>
          <w:p w14:paraId="7D7C7AF0" w14:textId="77777777" w:rsidR="000F4506" w:rsidRPr="006E1507" w:rsidRDefault="000F4506" w:rsidP="008C74D4">
            <w:pPr>
              <w:pStyle w:val="ListBullet"/>
              <w:contextualSpacing w:val="0"/>
            </w:pPr>
            <w:r>
              <w:t>Detail and Goal oriented</w:t>
            </w:r>
          </w:p>
          <w:p w14:paraId="2B853C47" w14:textId="77777777" w:rsidR="000F4506" w:rsidRDefault="000F4506" w:rsidP="008C74D4">
            <w:pPr>
              <w:pStyle w:val="ListBullet"/>
              <w:contextualSpacing w:val="0"/>
            </w:pPr>
            <w:r>
              <w:t>Team Builder and Team Player</w:t>
            </w:r>
          </w:p>
          <w:p w14:paraId="316649A2" w14:textId="77777777" w:rsidR="000F4506" w:rsidRPr="006E1507" w:rsidRDefault="000F4506" w:rsidP="008C74D4">
            <w:pPr>
              <w:pStyle w:val="ListBullet"/>
              <w:contextualSpacing w:val="0"/>
            </w:pPr>
            <w:r>
              <w:t>Self-motivated and driven</w:t>
            </w:r>
          </w:p>
        </w:tc>
        <w:tc>
          <w:tcPr>
            <w:tcW w:w="4675" w:type="dxa"/>
            <w:tcMar>
              <w:left w:w="360" w:type="dxa"/>
            </w:tcMar>
          </w:tcPr>
          <w:p w14:paraId="3C239D86" w14:textId="77777777" w:rsidR="000F4506" w:rsidRPr="006E1507" w:rsidRDefault="000F4506" w:rsidP="008C74D4">
            <w:pPr>
              <w:pStyle w:val="ListBullet"/>
              <w:contextualSpacing w:val="0"/>
            </w:pPr>
            <w:r>
              <w:t>Verbal and Writing Skills</w:t>
            </w:r>
          </w:p>
          <w:p w14:paraId="3D5EF712" w14:textId="77777777" w:rsidR="000F4506" w:rsidRPr="006E1507" w:rsidRDefault="000F4506" w:rsidP="008C74D4">
            <w:pPr>
              <w:pStyle w:val="ListBullet"/>
              <w:contextualSpacing w:val="0"/>
            </w:pPr>
            <w:r>
              <w:t>Fluent in Spanish</w:t>
            </w:r>
          </w:p>
          <w:p w14:paraId="7F393BC3" w14:textId="77777777" w:rsidR="000F4506" w:rsidRPr="006E1507" w:rsidRDefault="000F4506" w:rsidP="008C74D4">
            <w:pPr>
              <w:pStyle w:val="ListBullet"/>
              <w:contextualSpacing w:val="0"/>
            </w:pPr>
            <w:r>
              <w:t>Strong Work Ethic</w:t>
            </w:r>
          </w:p>
        </w:tc>
      </w:tr>
    </w:tbl>
    <w:sdt>
      <w:sdtPr>
        <w:alias w:val="Activities:"/>
        <w:tag w:val="Activities:"/>
        <w:id w:val="1223332893"/>
        <w:placeholder>
          <w:docPart w:val="171BC8BDBEDBDC4F9A5F54DA2AABC459"/>
        </w:placeholder>
        <w:temporary/>
        <w:showingPlcHdr/>
        <w15:appearance w15:val="hidden"/>
      </w:sdtPr>
      <w:sdtEndPr/>
      <w:sdtContent>
        <w:p w14:paraId="653D180E" w14:textId="77777777" w:rsidR="000F4506" w:rsidRPr="00CF1A49" w:rsidRDefault="000F4506" w:rsidP="000F4506">
          <w:pPr>
            <w:pStyle w:val="Heading1"/>
          </w:pPr>
          <w:r w:rsidRPr="00CF1A49">
            <w:t>Activities</w:t>
          </w:r>
        </w:p>
      </w:sdtContent>
    </w:sdt>
    <w:p w14:paraId="15649209" w14:textId="6817AAB5" w:rsidR="00B51D1B" w:rsidRPr="000F4506" w:rsidRDefault="000F4506" w:rsidP="000F4506">
      <w:r>
        <w:t xml:space="preserve">I enjoy developing content for readers of all types. My passion learning new technologies and concepts and passing this knowledge on to others through writing. Using my talent to find creative and engaging methods to express and illustrate the fundamental concepts I’ve learned. </w:t>
      </w:r>
    </w:p>
    <w:sectPr w:rsidR="00B51D1B" w:rsidRPr="000F4506" w:rsidSect="00875FF9">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C10C6C" w14:textId="77777777" w:rsidR="00C26560" w:rsidRDefault="00C26560" w:rsidP="0068194B">
      <w:r>
        <w:separator/>
      </w:r>
    </w:p>
    <w:p w14:paraId="22067423" w14:textId="77777777" w:rsidR="00C26560" w:rsidRDefault="00C26560"/>
    <w:p w14:paraId="6CA22194" w14:textId="77777777" w:rsidR="00C26560" w:rsidRDefault="00C26560"/>
  </w:endnote>
  <w:endnote w:type="continuationSeparator" w:id="0">
    <w:p w14:paraId="48D805E0" w14:textId="77777777" w:rsidR="00C26560" w:rsidRDefault="00C26560" w:rsidP="0068194B">
      <w:r>
        <w:continuationSeparator/>
      </w:r>
    </w:p>
    <w:p w14:paraId="2266511F" w14:textId="77777777" w:rsidR="00C26560" w:rsidRDefault="00C26560"/>
    <w:p w14:paraId="4A42D792" w14:textId="77777777" w:rsidR="00C26560" w:rsidRDefault="00C265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606279"/>
      <w:docPartObj>
        <w:docPartGallery w:val="Page Numbers (Bottom of Page)"/>
        <w:docPartUnique/>
      </w:docPartObj>
    </w:sdtPr>
    <w:sdtEndPr>
      <w:rPr>
        <w:noProof/>
      </w:rPr>
    </w:sdtEndPr>
    <w:sdtContent>
      <w:p w14:paraId="78ED24E0"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35EE95" w14:textId="77777777" w:rsidR="00C26560" w:rsidRDefault="00C26560" w:rsidP="0068194B">
      <w:r>
        <w:separator/>
      </w:r>
    </w:p>
    <w:p w14:paraId="060E9BE1" w14:textId="77777777" w:rsidR="00C26560" w:rsidRDefault="00C26560"/>
    <w:p w14:paraId="797EC0BB" w14:textId="77777777" w:rsidR="00C26560" w:rsidRDefault="00C26560"/>
  </w:footnote>
  <w:footnote w:type="continuationSeparator" w:id="0">
    <w:p w14:paraId="45C6599F" w14:textId="77777777" w:rsidR="00C26560" w:rsidRDefault="00C26560" w:rsidP="0068194B">
      <w:r>
        <w:continuationSeparator/>
      </w:r>
    </w:p>
    <w:p w14:paraId="6568F82F" w14:textId="77777777" w:rsidR="00C26560" w:rsidRDefault="00C26560"/>
    <w:p w14:paraId="07061199" w14:textId="77777777" w:rsidR="00C26560" w:rsidRDefault="00C265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1649D"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617FBEC0" wp14:editId="7CC5B1B9">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096E397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2"/>
  </w:num>
  <w:num w:numId="10">
    <w:abstractNumId w:val="5"/>
  </w:num>
  <w:num w:numId="11">
    <w:abstractNumId w:val="4"/>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22"/>
    <w:rsid w:val="000001EF"/>
    <w:rsid w:val="00007322"/>
    <w:rsid w:val="00007728"/>
    <w:rsid w:val="00024584"/>
    <w:rsid w:val="00024730"/>
    <w:rsid w:val="00055E95"/>
    <w:rsid w:val="0007021F"/>
    <w:rsid w:val="00075B49"/>
    <w:rsid w:val="00084822"/>
    <w:rsid w:val="000B2BA5"/>
    <w:rsid w:val="000F2F8C"/>
    <w:rsid w:val="000F4506"/>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5B79"/>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06989"/>
    <w:rsid w:val="00510392"/>
    <w:rsid w:val="00513E2A"/>
    <w:rsid w:val="00566A35"/>
    <w:rsid w:val="0056701E"/>
    <w:rsid w:val="005740D7"/>
    <w:rsid w:val="005A0F26"/>
    <w:rsid w:val="005A1B10"/>
    <w:rsid w:val="005A6850"/>
    <w:rsid w:val="005B1B1B"/>
    <w:rsid w:val="005C5932"/>
    <w:rsid w:val="005D30BA"/>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C0566"/>
    <w:rsid w:val="007C606B"/>
    <w:rsid w:val="007D3490"/>
    <w:rsid w:val="007E6A61"/>
    <w:rsid w:val="00801140"/>
    <w:rsid w:val="00803404"/>
    <w:rsid w:val="00834955"/>
    <w:rsid w:val="00855B59"/>
    <w:rsid w:val="00860461"/>
    <w:rsid w:val="0086487C"/>
    <w:rsid w:val="00870B20"/>
    <w:rsid w:val="00875FF9"/>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26560"/>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636AD"/>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C0DB7"/>
  <w15:chartTrackingRefBased/>
  <w15:docId w15:val="{B5BF30B2-2142-4DE8-A3F4-FD0B16CF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xter%20Harris\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0A22A4FC24AAE47985417EE27E46301"/>
        <w:category>
          <w:name w:val="General"/>
          <w:gallery w:val="placeholder"/>
        </w:category>
        <w:types>
          <w:type w:val="bbPlcHdr"/>
        </w:types>
        <w:behaviors>
          <w:behavior w:val="content"/>
        </w:behaviors>
        <w:guid w:val="{89622203-B5A8-4045-A6D3-8E6CE839B835}"/>
      </w:docPartPr>
      <w:docPartBody>
        <w:p w:rsidR="001A284D" w:rsidRDefault="00FE472C" w:rsidP="00FE472C">
          <w:pPr>
            <w:pStyle w:val="50A22A4FC24AAE47985417EE27E46301"/>
          </w:pPr>
          <w:r w:rsidRPr="00CF1A49">
            <w:t>·</w:t>
          </w:r>
        </w:p>
      </w:docPartBody>
    </w:docPart>
    <w:docPart>
      <w:docPartPr>
        <w:name w:val="024A7323E6D93346A405962A5827ACA9"/>
        <w:category>
          <w:name w:val="General"/>
          <w:gallery w:val="placeholder"/>
        </w:category>
        <w:types>
          <w:type w:val="bbPlcHdr"/>
        </w:types>
        <w:behaviors>
          <w:behavior w:val="content"/>
        </w:behaviors>
        <w:guid w:val="{5096FBEC-C819-4A4B-BC7E-643E7184C107}"/>
      </w:docPartPr>
      <w:docPartBody>
        <w:p w:rsidR="001A284D" w:rsidRDefault="00FE472C" w:rsidP="00FE472C">
          <w:pPr>
            <w:pStyle w:val="024A7323E6D93346A405962A5827ACA9"/>
          </w:pPr>
          <w:r w:rsidRPr="00CF1A49">
            <w:t>·</w:t>
          </w:r>
        </w:p>
      </w:docPartBody>
    </w:docPart>
    <w:docPart>
      <w:docPartPr>
        <w:name w:val="499BAF66D96A3343BBE1039387C46780"/>
        <w:category>
          <w:name w:val="General"/>
          <w:gallery w:val="placeholder"/>
        </w:category>
        <w:types>
          <w:type w:val="bbPlcHdr"/>
        </w:types>
        <w:behaviors>
          <w:behavior w:val="content"/>
        </w:behaviors>
        <w:guid w:val="{25BE42A4-1661-F546-B811-ED13F3DE85D3}"/>
      </w:docPartPr>
      <w:docPartBody>
        <w:p w:rsidR="001A284D" w:rsidRDefault="00FE472C" w:rsidP="00FE472C">
          <w:pPr>
            <w:pStyle w:val="499BAF66D96A3343BBE1039387C46780"/>
          </w:pPr>
          <w:r w:rsidRPr="00CF1A49">
            <w:t>Experience</w:t>
          </w:r>
        </w:p>
      </w:docPartBody>
    </w:docPart>
    <w:docPart>
      <w:docPartPr>
        <w:name w:val="82F4D4167746ED4AAEF5DDF458EFC891"/>
        <w:category>
          <w:name w:val="General"/>
          <w:gallery w:val="placeholder"/>
        </w:category>
        <w:types>
          <w:type w:val="bbPlcHdr"/>
        </w:types>
        <w:behaviors>
          <w:behavior w:val="content"/>
        </w:behaviors>
        <w:guid w:val="{F87F0C1C-4D0B-BC4E-A7B3-FFD5652B3DB4}"/>
      </w:docPartPr>
      <w:docPartBody>
        <w:p w:rsidR="001A284D" w:rsidRDefault="00FE472C" w:rsidP="00FE472C">
          <w:pPr>
            <w:pStyle w:val="82F4D4167746ED4AAEF5DDF458EFC891"/>
          </w:pPr>
          <w:r w:rsidRPr="00CF1A49">
            <w:t>Education</w:t>
          </w:r>
        </w:p>
      </w:docPartBody>
    </w:docPart>
    <w:docPart>
      <w:docPartPr>
        <w:name w:val="C91F622E56968949B2A2EA2F882AB18D"/>
        <w:category>
          <w:name w:val="General"/>
          <w:gallery w:val="placeholder"/>
        </w:category>
        <w:types>
          <w:type w:val="bbPlcHdr"/>
        </w:types>
        <w:behaviors>
          <w:behavior w:val="content"/>
        </w:behaviors>
        <w:guid w:val="{C521BDCE-5D7B-4C40-8AA4-97785918B2B9}"/>
      </w:docPartPr>
      <w:docPartBody>
        <w:p w:rsidR="001A284D" w:rsidRDefault="00FE472C" w:rsidP="00FE472C">
          <w:pPr>
            <w:pStyle w:val="C91F622E56968949B2A2EA2F882AB18D"/>
          </w:pPr>
          <w:r w:rsidRPr="00CF1A49">
            <w:t>Skills</w:t>
          </w:r>
        </w:p>
      </w:docPartBody>
    </w:docPart>
    <w:docPart>
      <w:docPartPr>
        <w:name w:val="171BC8BDBEDBDC4F9A5F54DA2AABC459"/>
        <w:category>
          <w:name w:val="General"/>
          <w:gallery w:val="placeholder"/>
        </w:category>
        <w:types>
          <w:type w:val="bbPlcHdr"/>
        </w:types>
        <w:behaviors>
          <w:behavior w:val="content"/>
        </w:behaviors>
        <w:guid w:val="{7EA42AFC-B50F-E54B-8D80-B46F17FEC991}"/>
      </w:docPartPr>
      <w:docPartBody>
        <w:p w:rsidR="001A284D" w:rsidRDefault="00FE472C" w:rsidP="00FE472C">
          <w:pPr>
            <w:pStyle w:val="171BC8BDBEDBDC4F9A5F54DA2AABC459"/>
          </w:pPr>
          <w:r w:rsidRPr="00CF1A49">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FF0"/>
    <w:rsid w:val="001A284D"/>
    <w:rsid w:val="003E7605"/>
    <w:rsid w:val="00542EB7"/>
    <w:rsid w:val="00550FF0"/>
    <w:rsid w:val="007633C4"/>
    <w:rsid w:val="00FE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character" w:styleId="SubtleReference">
    <w:name w:val="Subtle Reference"/>
    <w:basedOn w:val="DefaultParagraphFont"/>
    <w:uiPriority w:val="10"/>
    <w:qFormat/>
    <w:rPr>
      <w:b/>
      <w:caps w:val="0"/>
      <w:smallCaps/>
      <w:color w:val="595959" w:themeColor="text1" w:themeTint="A6"/>
    </w:rPr>
  </w:style>
  <w:style w:type="paragraph" w:customStyle="1" w:styleId="50A22A4FC24AAE47985417EE27E46301">
    <w:name w:val="50A22A4FC24AAE47985417EE27E46301"/>
    <w:rsid w:val="00FE472C"/>
    <w:pPr>
      <w:spacing w:after="0" w:line="240" w:lineRule="auto"/>
    </w:pPr>
    <w:rPr>
      <w:sz w:val="24"/>
      <w:szCs w:val="24"/>
    </w:rPr>
  </w:style>
  <w:style w:type="paragraph" w:customStyle="1" w:styleId="024A7323E6D93346A405962A5827ACA9">
    <w:name w:val="024A7323E6D93346A405962A5827ACA9"/>
    <w:rsid w:val="00FE472C"/>
    <w:pPr>
      <w:spacing w:after="0" w:line="240" w:lineRule="auto"/>
    </w:pPr>
    <w:rPr>
      <w:sz w:val="24"/>
      <w:szCs w:val="24"/>
    </w:rPr>
  </w:style>
  <w:style w:type="paragraph" w:customStyle="1" w:styleId="499BAF66D96A3343BBE1039387C46780">
    <w:name w:val="499BAF66D96A3343BBE1039387C46780"/>
    <w:rsid w:val="00FE472C"/>
    <w:pPr>
      <w:spacing w:after="0" w:line="240" w:lineRule="auto"/>
    </w:pPr>
    <w:rPr>
      <w:sz w:val="24"/>
      <w:szCs w:val="24"/>
    </w:rPr>
  </w:style>
  <w:style w:type="paragraph" w:customStyle="1" w:styleId="82F4D4167746ED4AAEF5DDF458EFC891">
    <w:name w:val="82F4D4167746ED4AAEF5DDF458EFC891"/>
    <w:rsid w:val="00FE472C"/>
    <w:pPr>
      <w:spacing w:after="0" w:line="240" w:lineRule="auto"/>
    </w:pPr>
    <w:rPr>
      <w:sz w:val="24"/>
      <w:szCs w:val="24"/>
    </w:rPr>
  </w:style>
  <w:style w:type="paragraph" w:customStyle="1" w:styleId="C91F622E56968949B2A2EA2F882AB18D">
    <w:name w:val="C91F622E56968949B2A2EA2F882AB18D"/>
    <w:rsid w:val="00FE472C"/>
    <w:pPr>
      <w:spacing w:after="0" w:line="240" w:lineRule="auto"/>
    </w:pPr>
    <w:rPr>
      <w:sz w:val="24"/>
      <w:szCs w:val="24"/>
    </w:rPr>
  </w:style>
  <w:style w:type="paragraph" w:customStyle="1" w:styleId="171BC8BDBEDBDC4F9A5F54DA2AABC459">
    <w:name w:val="171BC8BDBEDBDC4F9A5F54DA2AABC459"/>
    <w:rsid w:val="00FE472C"/>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C:\Users\Baxter Harris\AppData\Roaming\Microsoft\Templates\Modern chronological resume.dotx</Template>
  <TotalTime>5</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Baxter Harris</dc:creator>
  <cp:keywords/>
  <dc:description/>
  <cp:lastModifiedBy>Johnnie Harris</cp:lastModifiedBy>
  <cp:revision>6</cp:revision>
  <dcterms:created xsi:type="dcterms:W3CDTF">2020-10-26T23:21:00Z</dcterms:created>
  <dcterms:modified xsi:type="dcterms:W3CDTF">2021-01-24T02:19:00Z</dcterms:modified>
  <cp:category/>
</cp:coreProperties>
</file>